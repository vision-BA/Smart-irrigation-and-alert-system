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3259" w14:textId="2182CA33" w:rsidR="00D077E9" w:rsidRDefault="00BD7B7D" w:rsidP="00FB78C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93B7FB" wp14:editId="18859DE4">
                <wp:simplePos x="0" y="0"/>
                <wp:positionH relativeFrom="column">
                  <wp:posOffset>-218719</wp:posOffset>
                </wp:positionH>
                <wp:positionV relativeFrom="paragraph">
                  <wp:posOffset>418</wp:posOffset>
                </wp:positionV>
                <wp:extent cx="3528695" cy="1544320"/>
                <wp:effectExtent l="0" t="0" r="0" b="0"/>
                <wp:wrapThrough wrapText="bothSides">
                  <wp:wrapPolygon edited="0">
                    <wp:start x="350" y="0"/>
                    <wp:lineTo x="350" y="21316"/>
                    <wp:lineTo x="21223" y="21316"/>
                    <wp:lineTo x="21223" y="0"/>
                    <wp:lineTo x="350" y="0"/>
                  </wp:wrapPolygon>
                </wp:wrapThrough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695" cy="154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C7C2A4" w14:textId="77777777" w:rsidR="00BD7B7D" w:rsidRPr="00D86945" w:rsidRDefault="00BD7B7D" w:rsidP="00BD7B7D">
                            <w:pPr>
                              <w:pStyle w:val="Heading1"/>
                            </w:pPr>
                            <w:r>
                              <w:t>PROJECT DOCUMENTATION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93B7F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17.2pt;margin-top:.05pt;width:277.85pt;height:121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" filled="f" stroked="f" strokeweight=".5pt">
                <v:textbox>
                  <w:txbxContent>
                    <w:p w14:paraId="03C7C2A4" w14:textId="77777777" w:rsidR="00BD7B7D" w:rsidRPr="00D86945" w:rsidRDefault="00BD7B7D" w:rsidP="00BD7B7D">
                      <w:pPr>
                        <w:pStyle w:val="Heading1"/>
                      </w:pPr>
                      <w:r>
                        <w:t>PROJECT DOCUMENTATION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BBD613A" wp14:editId="1E70D880">
                <wp:simplePos x="0" y="0"/>
                <wp:positionH relativeFrom="column">
                  <wp:posOffset>-257175</wp:posOffset>
                </wp:positionH>
                <wp:positionV relativeFrom="page">
                  <wp:posOffset>262069</wp:posOffset>
                </wp:positionV>
                <wp:extent cx="3328267" cy="8267700"/>
                <wp:effectExtent l="0" t="0" r="571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8267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E64AA" id="Rectangle 3" o:spid="_x0000_s1026" alt="white rectangle for text on cover" style="position:absolute;margin-left:-20.25pt;margin-top:20.65pt;width:262.05pt;height:651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" fillcolor="white [3212]" stroked="f" strokeweight="2pt"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3" behindDoc="1" locked="0" layoutInCell="1" allowOverlap="1" wp14:anchorId="4D84A0FD" wp14:editId="3B34780C">
            <wp:simplePos x="0" y="0"/>
            <wp:positionH relativeFrom="column">
              <wp:posOffset>-748247</wp:posOffset>
            </wp:positionH>
            <wp:positionV relativeFrom="paragraph">
              <wp:posOffset>-938886</wp:posOffset>
            </wp:positionV>
            <wp:extent cx="7833732" cy="6746240"/>
            <wp:effectExtent l="0" t="0" r="0" b="0"/>
            <wp:wrapNone/>
            <wp:docPr id="916025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25844" name="Picture 9160258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4904" cy="6764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1FBFDEAE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56C869C1" w14:textId="560D7237" w:rsidR="00D077E9" w:rsidRDefault="00D077E9" w:rsidP="00FB78C9">
            <w:pPr>
              <w:jc w:val="both"/>
            </w:pPr>
          </w:p>
          <w:p w14:paraId="618E00C1" w14:textId="1ECA909E" w:rsidR="00D077E9" w:rsidRDefault="00D077E9" w:rsidP="00FB78C9">
            <w:pPr>
              <w:jc w:val="both"/>
            </w:pPr>
          </w:p>
        </w:tc>
      </w:tr>
      <w:tr w:rsidR="00D077E9" w14:paraId="745C9D5E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ECE88A3" w14:textId="3EC1EFDA" w:rsidR="00D077E9" w:rsidRDefault="00D077E9" w:rsidP="00FB78C9">
            <w:pPr>
              <w:jc w:val="both"/>
              <w:rPr>
                <w:noProof/>
              </w:rPr>
            </w:pPr>
          </w:p>
        </w:tc>
      </w:tr>
      <w:tr w:rsidR="00D077E9" w14:paraId="61B8A474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809BA437F921495AA9A6CEF78BB6A17B"/>
              </w:placeholder>
              <w15:appearance w15:val="hidden"/>
            </w:sdtPr>
            <w:sdtContent>
              <w:p w14:paraId="200E1C48" w14:textId="27D69766" w:rsidR="00D077E9" w:rsidRDefault="00D077E9" w:rsidP="00FB78C9">
                <w:pPr>
                  <w:jc w:val="both"/>
                </w:pPr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BD7B7D">
                  <w:rPr>
                    <w:rStyle w:val="SubtitleChar"/>
                    <w:b w:val="0"/>
                    <w:noProof/>
                  </w:rPr>
                  <w:t>December 2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</w:p>
            </w:sdtContent>
          </w:sdt>
          <w:p w14:paraId="585FB6D1" w14:textId="77777777" w:rsidR="00D077E9" w:rsidRDefault="00D077E9" w:rsidP="00FB78C9">
            <w:pPr>
              <w:jc w:val="both"/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1200C19C" wp14:editId="42102E27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DBFA3F9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6AF566C2" w14:textId="77777777" w:rsidR="00D077E9" w:rsidRDefault="00D077E9" w:rsidP="00FB78C9">
            <w:pPr>
              <w:jc w:val="both"/>
              <w:rPr>
                <w:noProof/>
                <w:sz w:val="10"/>
                <w:szCs w:val="10"/>
              </w:rPr>
            </w:pPr>
          </w:p>
          <w:p w14:paraId="637423D3" w14:textId="77777777" w:rsidR="00D077E9" w:rsidRDefault="00D077E9" w:rsidP="00FB78C9">
            <w:pPr>
              <w:jc w:val="both"/>
              <w:rPr>
                <w:noProof/>
                <w:sz w:val="10"/>
                <w:szCs w:val="10"/>
              </w:rPr>
            </w:pPr>
          </w:p>
          <w:p w14:paraId="798F3F86" w14:textId="31B5618C" w:rsidR="00D077E9" w:rsidRDefault="00000000" w:rsidP="00FB78C9">
            <w:pPr>
              <w:jc w:val="both"/>
            </w:pPr>
            <w:sdt>
              <w:sdtPr>
                <w:id w:val="-1740469667"/>
                <w:placeholder>
                  <w:docPart w:val="8F732F43A3A248E89CE5EA0156761DC3"/>
                </w:placeholder>
                <w15:appearance w15:val="hidden"/>
              </w:sdtPr>
              <w:sdtContent>
                <w:r w:rsidR="008F5693">
                  <w:t>VISION-BA</w:t>
                </w:r>
              </w:sdtContent>
            </w:sdt>
          </w:p>
          <w:p w14:paraId="0784EAC6" w14:textId="2ED70D27" w:rsidR="00D077E9" w:rsidRDefault="00D077E9" w:rsidP="00FB78C9">
            <w:pPr>
              <w:jc w:val="both"/>
            </w:pPr>
            <w:r w:rsidRPr="00B231E5">
              <w:t>Authored by:</w:t>
            </w:r>
            <w:r>
              <w:t xml:space="preserve"> </w:t>
            </w:r>
            <w:sdt>
              <w:sdtPr>
                <w:alias w:val="Your Name"/>
                <w:tag w:val="Your Name"/>
                <w:id w:val="-180584491"/>
                <w:placeholder>
                  <w:docPart w:val="49D807B4A9B74C8DB07732CCFBC65791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8F5693">
                  <w:t>bright athuman</w:t>
                </w:r>
              </w:sdtContent>
            </w:sdt>
          </w:p>
          <w:p w14:paraId="112F6169" w14:textId="77777777" w:rsidR="00D077E9" w:rsidRPr="00D86945" w:rsidRDefault="00D077E9" w:rsidP="00FB78C9">
            <w:pPr>
              <w:jc w:val="both"/>
              <w:rPr>
                <w:noProof/>
                <w:sz w:val="10"/>
                <w:szCs w:val="10"/>
              </w:rPr>
            </w:pPr>
          </w:p>
        </w:tc>
      </w:tr>
    </w:tbl>
    <w:p w14:paraId="0389CF89" w14:textId="460A7CE8" w:rsidR="00D077E9" w:rsidRDefault="000264E0" w:rsidP="00FB78C9">
      <w:pPr>
        <w:spacing w:after="20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06D2B" wp14:editId="5843FC89">
                <wp:simplePos x="0" y="0"/>
                <wp:positionH relativeFrom="column">
                  <wp:posOffset>37465</wp:posOffset>
                </wp:positionH>
                <wp:positionV relativeFrom="paragraph">
                  <wp:posOffset>1071880</wp:posOffset>
                </wp:positionV>
                <wp:extent cx="3032760" cy="0"/>
                <wp:effectExtent l="0" t="19050" r="34290" b="19050"/>
                <wp:wrapSquare wrapText="bothSides"/>
                <wp:docPr id="5" name="Straight Connector 5" descr="text 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276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01CA5C" id="Straight Connector 5" o:spid="_x0000_s1026" alt="text divider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95pt,84.4pt" to="241.75pt,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" strokecolor="#082a75 [3215]" strokeweight="3pt">
                <w10:wrap type="square"/>
              </v:line>
            </w:pict>
          </mc:Fallback>
        </mc:AlternateContent>
      </w:r>
      <w:r w:rsidR="00D077E9"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0D49593D" wp14:editId="5A0CDB77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11430" b="1651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F51A3" id="Rectangle 2" o:spid="_x0000_s1026" alt="colored rectangle" style="position:absolute;margin-left:-58.8pt;margin-top:525.2pt;width:611.1pt;height:265.7p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" fillcolor="#024f75 [3204]" strokecolor="#000b11 [484]" strokeweight="2pt">
                <w10:wrap anchory="page"/>
              </v:rect>
            </w:pict>
          </mc:Fallback>
        </mc:AlternateContent>
      </w:r>
      <w:r w:rsidR="00D077E9">
        <w:br w:type="page"/>
      </w:r>
    </w:p>
    <w:p w14:paraId="58EB62A1" w14:textId="1FE520E6" w:rsidR="00D077E9" w:rsidRPr="008F5693" w:rsidRDefault="008F5693" w:rsidP="000220EF">
      <w:pPr>
        <w:pStyle w:val="Title"/>
      </w:pPr>
      <w:r w:rsidRPr="008F5693">
        <w:lastRenderedPageBreak/>
        <w:t xml:space="preserve">Smart </w:t>
      </w:r>
      <w:r w:rsidRPr="000220EF">
        <w:t>Sprinkler</w:t>
      </w:r>
      <w:r w:rsidRPr="008F5693">
        <w:t xml:space="preserve"> Water Flow Monitoring And Alert System.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D077E9" w14:paraId="198EA476" w14:textId="77777777" w:rsidTr="00DF027C">
        <w:trPr>
          <w:trHeight w:val="3546"/>
        </w:trPr>
        <w:tc>
          <w:tcPr>
            <w:tcW w:w="9999" w:type="dxa"/>
          </w:tcPr>
          <w:sdt>
            <w:sdtPr>
              <w:id w:val="1660650702"/>
              <w:placeholder>
                <w:docPart w:val="628824E70CEC4552BED6E3934E76111B"/>
              </w:placeholder>
              <w15:dataBinding w:prefixMappings="xmlns:ns0='http://schemas.microsoft.com/temp/samples' " w:xpath="/ns0:employees[1]/ns0:employee[1]/ns0:CompanyName[1]" w:storeItemID="{00000000-0000-0000-0000-000000000000}"/>
              <w15:appearance w15:val="hidden"/>
            </w:sdtPr>
            <w:sdtEndPr>
              <w:rPr>
                <w:rFonts w:asciiTheme="minorHAnsi" w:eastAsiaTheme="minorEastAsia" w:hAnsiTheme="minorHAnsi" w:cstheme="minorBidi"/>
                <w:b w:val="0"/>
                <w:bCs/>
                <w:color w:val="082A75" w:themeColor="text2"/>
                <w:kern w:val="0"/>
                <w:sz w:val="28"/>
                <w:szCs w:val="22"/>
              </w:rPr>
            </w:sdtEndPr>
            <w:sdtContent>
              <w:p w14:paraId="19A69212" w14:textId="121A6D4B" w:rsidR="00DF027C" w:rsidRPr="00CB3E65" w:rsidRDefault="008F5693" w:rsidP="00CB3E65">
                <w:pPr>
                  <w:pStyle w:val="Heading1"/>
                </w:pPr>
                <w:r w:rsidRPr="008F5693">
                  <w:t>Abstract</w:t>
                </w:r>
                <w:r w:rsidR="00CB3E65">
                  <w:t>;</w:t>
                </w:r>
              </w:p>
              <w:p w14:paraId="2C2EC6D5" w14:textId="6A4FD4B4" w:rsidR="008F5693" w:rsidRPr="008F5693" w:rsidRDefault="008F5693" w:rsidP="00FB78C9">
                <w:pPr>
                  <w:jc w:val="both"/>
                </w:pPr>
                <w:r>
                  <w:rPr>
                    <w:b w:val="0"/>
                    <w:bCs/>
                  </w:rPr>
                  <w:t>This project aims to design and implement a smart sprinkler water flow  monitoring</w:t>
                </w:r>
                <w:r w:rsidR="005E7074">
                  <w:rPr>
                    <w:b w:val="0"/>
                    <w:bCs/>
                  </w:rPr>
                  <w:t xml:space="preserve"> and alert system that detects water flow through a buzzer and alert system (SMS) </w:t>
                </w:r>
                <w:r>
                  <w:rPr>
                    <w:b w:val="0"/>
                    <w:bCs/>
                  </w:rPr>
                  <w:t xml:space="preserve"> </w:t>
                </w:r>
                <w:r w:rsidR="005E7074">
                  <w:rPr>
                    <w:b w:val="0"/>
                    <w:bCs/>
                  </w:rPr>
                  <w:t>when water flow stop unexpectedly. The enhances efficiency in irrigation by saving time and ensuring consistent water distribution without manual supervision.</w:t>
                </w:r>
              </w:p>
            </w:sdtContent>
          </w:sdt>
        </w:tc>
      </w:tr>
      <w:tr w:rsidR="00DF027C" w14:paraId="33C81F62" w14:textId="77777777" w:rsidTr="00DF027C">
        <w:trPr>
          <w:trHeight w:val="1899"/>
        </w:trPr>
        <w:tc>
          <w:tcPr>
            <w:tcW w:w="9999" w:type="dxa"/>
            <w:shd w:val="clear" w:color="auto" w:fill="F2F2F2" w:themeFill="background1" w:themeFillShade="F2"/>
            <w:vAlign w:val="center"/>
          </w:tcPr>
          <w:p w14:paraId="1047F67F" w14:textId="139FE578" w:rsidR="00DF027C" w:rsidRPr="00DF027C" w:rsidRDefault="005E7074" w:rsidP="00FB78C9">
            <w:pPr>
              <w:pStyle w:val="EmphasisText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278018DA" wp14:editId="71F7B05A">
                      <wp:simplePos x="0" y="0"/>
                      <wp:positionH relativeFrom="column">
                        <wp:posOffset>-6003290</wp:posOffset>
                      </wp:positionH>
                      <wp:positionV relativeFrom="paragraph">
                        <wp:posOffset>88900</wp:posOffset>
                      </wp:positionV>
                      <wp:extent cx="6076950" cy="1081405"/>
                      <wp:effectExtent l="0" t="0" r="0" b="4445"/>
                      <wp:wrapTight wrapText="bothSides">
                        <wp:wrapPolygon edited="0">
                          <wp:start x="203" y="0"/>
                          <wp:lineTo x="203" y="21308"/>
                          <wp:lineTo x="21397" y="21308"/>
                          <wp:lineTo x="21397" y="0"/>
                          <wp:lineTo x="203" y="0"/>
                        </wp:wrapPolygon>
                      </wp:wrapTight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76950" cy="10814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5A1859" w14:textId="5119F59B" w:rsidR="00DF027C" w:rsidRDefault="006C44E4" w:rsidP="00DF027C">
                                  <w:pPr>
                                    <w:jc w:val="center"/>
                                  </w:pPr>
                                  <w:r w:rsidRPr="006C44E4">
                                    <w:rPr>
                                      <w:i/>
                                      <w:sz w:val="36"/>
                                    </w:rPr>
                                    <w:t>“Smart farming is not about doing more work — it’s about working smarter to protect time, resources, and the future of agriculture.”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8018DA" id="Text Box 7" o:spid="_x0000_s1027" type="#_x0000_t202" style="position:absolute;left:0;text-align:left;margin-left:-472.7pt;margin-top:7pt;width:478.5pt;height:85.1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" filled="f" stroked="f" strokeweight=".5pt">
                      <v:textbox>
                        <w:txbxContent>
                          <w:p w14:paraId="665A1859" w14:textId="5119F59B" w:rsidR="00DF027C" w:rsidRDefault="006C44E4" w:rsidP="00DF027C">
                            <w:pPr>
                              <w:jc w:val="center"/>
                            </w:pPr>
                            <w:r w:rsidRPr="006C44E4">
                              <w:rPr>
                                <w:i/>
                                <w:sz w:val="36"/>
                              </w:rPr>
                              <w:t>“Smart farming is not about doing more work — it’s about working smarter to protect time, resources, and the future of agriculture.”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F027C" w14:paraId="6078BD5D" w14:textId="77777777" w:rsidTr="00DF027C">
        <w:trPr>
          <w:trHeight w:val="5931"/>
        </w:trPr>
        <w:tc>
          <w:tcPr>
            <w:tcW w:w="9999" w:type="dxa"/>
          </w:tcPr>
          <w:p w14:paraId="1F68C3C0" w14:textId="77777777" w:rsidR="00DF027C" w:rsidRDefault="00DF027C" w:rsidP="00FB78C9">
            <w:pPr>
              <w:pStyle w:val="EmphasisText"/>
              <w:jc w:val="both"/>
              <w:rPr>
                <w:i/>
                <w:sz w:val="36"/>
              </w:rPr>
            </w:pPr>
          </w:p>
          <w:p w14:paraId="02762D5B" w14:textId="1ADF999C" w:rsidR="00067EAB" w:rsidRDefault="00067EAB" w:rsidP="00CB3E65">
            <w:pPr>
              <w:pStyle w:val="Heading1"/>
            </w:pPr>
            <w:r>
              <w:t>Problem statement</w:t>
            </w:r>
            <w:r w:rsidR="00CB3E65">
              <w:t>;</w:t>
            </w:r>
          </w:p>
          <w:p w14:paraId="36CDFA33" w14:textId="4E004EA2" w:rsidR="00FB78C9" w:rsidRDefault="00944362" w:rsidP="00960543">
            <w:pPr>
              <w:pStyle w:val="Content"/>
            </w:pPr>
            <w:r>
              <w:t xml:space="preserve">Farmers who use irrigation </w:t>
            </w:r>
            <w:r w:rsidR="00C54B36">
              <w:t xml:space="preserve">systems especially sprinklers often face the challenges in monitoring water flows </w:t>
            </w:r>
            <w:r w:rsidR="00FB78C9">
              <w:t>during irrigation.</w:t>
            </w:r>
            <w:r w:rsidR="007D5FC4">
              <w:t xml:space="preserve"> </w:t>
            </w:r>
            <w:r w:rsidR="00FB78C9" w:rsidRPr="007D5FC4">
              <w:t xml:space="preserve">Many </w:t>
            </w:r>
            <w:r w:rsidR="006D265D" w:rsidRPr="007D5FC4">
              <w:t>times,</w:t>
            </w:r>
            <w:r w:rsidR="00FB78C9" w:rsidRPr="007D5FC4">
              <w:t xml:space="preserve"> blockages </w:t>
            </w:r>
            <w:r w:rsidR="00233389" w:rsidRPr="007D5FC4">
              <w:t>or pressure drops occur over</w:t>
            </w:r>
            <w:r w:rsidR="00E26809" w:rsidRPr="007D5FC4">
              <w:t xml:space="preserve"> overnight, causing</w:t>
            </w:r>
            <w:r w:rsidR="00187B65" w:rsidRPr="007D5FC4">
              <w:t xml:space="preserve"> water </w:t>
            </w:r>
            <w:r w:rsidR="000A6A65" w:rsidRPr="007D5FC4">
              <w:t>to stop flow without acknowledge</w:t>
            </w:r>
            <w:r w:rsidR="006D265D" w:rsidRPr="007D5FC4">
              <w:t>.</w:t>
            </w:r>
          </w:p>
          <w:p w14:paraId="2300C3F1" w14:textId="77777777" w:rsidR="007D5FC4" w:rsidRPr="007D5FC4" w:rsidRDefault="007D5FC4" w:rsidP="00960543">
            <w:pPr>
              <w:pStyle w:val="Content"/>
            </w:pPr>
          </w:p>
          <w:p w14:paraId="0626758C" w14:textId="4894033F" w:rsidR="006D265D" w:rsidRDefault="00ED6D9C" w:rsidP="00FB78C9">
            <w:pPr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This forces them to walk long distances every morning to check if water was flowing properly </w:t>
            </w:r>
            <w:r w:rsidR="00CA4954">
              <w:rPr>
                <w:b w:val="0"/>
                <w:bCs/>
              </w:rPr>
              <w:t xml:space="preserve">during the night, such manual monitoring leads to wasted time </w:t>
            </w:r>
            <w:r w:rsidR="009566EA">
              <w:rPr>
                <w:b w:val="0"/>
                <w:bCs/>
              </w:rPr>
              <w:t xml:space="preserve">, delayed responses to fault </w:t>
            </w:r>
            <w:r w:rsidR="00AC1636">
              <w:rPr>
                <w:b w:val="0"/>
                <w:bCs/>
              </w:rPr>
              <w:t>and insufficient irrigation.</w:t>
            </w:r>
          </w:p>
          <w:p w14:paraId="46C9BEE6" w14:textId="77777777" w:rsidR="007D5FC4" w:rsidRDefault="007D5FC4" w:rsidP="00FB78C9">
            <w:pPr>
              <w:jc w:val="both"/>
              <w:rPr>
                <w:b w:val="0"/>
                <w:bCs/>
              </w:rPr>
            </w:pPr>
          </w:p>
          <w:p w14:paraId="3F775C15" w14:textId="110AD566" w:rsidR="00AC1636" w:rsidRDefault="00AC1636" w:rsidP="00FB78C9">
            <w:pPr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This </w:t>
            </w:r>
            <w:r w:rsidR="00EC4405">
              <w:rPr>
                <w:b w:val="0"/>
                <w:bCs/>
              </w:rPr>
              <w:t xml:space="preserve">project aims to eliminate that problem by introducing an automatic system </w:t>
            </w:r>
            <w:r w:rsidR="00383C3C">
              <w:rPr>
                <w:b w:val="0"/>
                <w:bCs/>
              </w:rPr>
              <w:t>that detects when water stops flowing and alert the farmer instantly through SMS or buzzer sounds.</w:t>
            </w:r>
          </w:p>
          <w:p w14:paraId="7A667486" w14:textId="77777777" w:rsidR="00383C3C" w:rsidRDefault="00383C3C" w:rsidP="00FB78C9">
            <w:pPr>
              <w:jc w:val="both"/>
              <w:rPr>
                <w:b w:val="0"/>
                <w:bCs/>
              </w:rPr>
            </w:pPr>
          </w:p>
          <w:p w14:paraId="2AAA378E" w14:textId="6A0F87F5" w:rsidR="00383C3C" w:rsidRDefault="00CB3E65" w:rsidP="00CB3E65">
            <w:pPr>
              <w:pStyle w:val="Heading1"/>
            </w:pPr>
            <w:r>
              <w:t>Motivation and significances;</w:t>
            </w:r>
          </w:p>
          <w:p w14:paraId="17E187BA" w14:textId="31A1997E" w:rsidR="00CD0F7B" w:rsidRDefault="001700ED" w:rsidP="00960543">
            <w:pPr>
              <w:pStyle w:val="Content"/>
              <w:jc w:val="both"/>
            </w:pPr>
            <w:r>
              <w:t>This</w:t>
            </w:r>
            <w:r w:rsidR="0073576B">
              <w:t xml:space="preserve"> </w:t>
            </w:r>
            <w:r w:rsidR="00070FBD">
              <w:t xml:space="preserve">project is motivated by the need to save farmer’s time </w:t>
            </w:r>
            <w:r>
              <w:t xml:space="preserve"> </w:t>
            </w:r>
            <w:r w:rsidR="00070FBD">
              <w:t xml:space="preserve">and energy while improving irrigation </w:t>
            </w:r>
            <w:r w:rsidR="00F75BCB">
              <w:t>reliability.</w:t>
            </w:r>
            <w:r w:rsidR="003C6622">
              <w:t xml:space="preserve"> </w:t>
            </w:r>
            <w:r w:rsidR="00F75BCB">
              <w:t>As a student from family background</w:t>
            </w:r>
            <w:r w:rsidR="00C060C0">
              <w:t>, I experienced firsthand how unpredictable water flows can affec</w:t>
            </w:r>
            <w:r w:rsidR="00CD0F7B">
              <w:t>t crop growth and waste valuable time.</w:t>
            </w:r>
            <w:r w:rsidR="00960543">
              <w:t xml:space="preserve"> </w:t>
            </w:r>
            <w:r w:rsidR="00CD0F7B">
              <w:t xml:space="preserve">Implementing a smart monitoring </w:t>
            </w:r>
            <w:r w:rsidR="00DC558F">
              <w:t xml:space="preserve">system will reduce human effort, prevent water wastage and </w:t>
            </w:r>
            <w:r w:rsidR="0071125E">
              <w:t>ensure better irrigation efficiency.</w:t>
            </w:r>
          </w:p>
          <w:p w14:paraId="356DDE06" w14:textId="77777777" w:rsidR="000212E8" w:rsidRDefault="000212E8" w:rsidP="00960543">
            <w:pPr>
              <w:pStyle w:val="Content"/>
              <w:jc w:val="both"/>
            </w:pPr>
          </w:p>
          <w:p w14:paraId="4716BEF8" w14:textId="77443FC3" w:rsidR="0071125E" w:rsidRDefault="003800EF" w:rsidP="00960543">
            <w:pPr>
              <w:pStyle w:val="Content"/>
              <w:jc w:val="both"/>
            </w:pPr>
            <w:r>
              <w:t xml:space="preserve">Moreover, this project contributes to the </w:t>
            </w:r>
            <w:r w:rsidR="007F3BBD">
              <w:t>advancement of smart agriculture technologies that make farming more reliable</w:t>
            </w:r>
            <w:r w:rsidR="00442642">
              <w:t>, sustainable and automated.</w:t>
            </w:r>
          </w:p>
          <w:p w14:paraId="1B6EC338" w14:textId="517119CF" w:rsidR="00442642" w:rsidRDefault="00F819AA" w:rsidP="00442642">
            <w:pPr>
              <w:pStyle w:val="Heading1"/>
            </w:pPr>
            <w:r>
              <w:t>O</w:t>
            </w:r>
            <w:r w:rsidR="00442642">
              <w:t>bjectives</w:t>
            </w:r>
            <w:r>
              <w:t>;</w:t>
            </w:r>
          </w:p>
          <w:p w14:paraId="156574CA" w14:textId="7A16C4B5" w:rsidR="00F819AA" w:rsidRDefault="00F819AA" w:rsidP="00F819AA">
            <w:pPr>
              <w:pStyle w:val="Content"/>
              <w:numPr>
                <w:ilvl w:val="0"/>
                <w:numId w:val="1"/>
              </w:numPr>
            </w:pPr>
            <w:r>
              <w:t>To monitor water flows in sprinkler irrigation systems automatically</w:t>
            </w:r>
          </w:p>
          <w:p w14:paraId="50C57171" w14:textId="473917DD" w:rsidR="004D2BE6" w:rsidRDefault="004D2BE6" w:rsidP="00F819AA">
            <w:pPr>
              <w:pStyle w:val="Content"/>
              <w:numPr>
                <w:ilvl w:val="0"/>
                <w:numId w:val="1"/>
              </w:numPr>
            </w:pPr>
            <w:r>
              <w:t>To alert the user via SMS when water flows stop</w:t>
            </w:r>
          </w:p>
          <w:p w14:paraId="4F81F24B" w14:textId="3BA6C245" w:rsidR="004D2BE6" w:rsidRDefault="004D2BE6" w:rsidP="000212E8">
            <w:pPr>
              <w:pStyle w:val="Content"/>
              <w:numPr>
                <w:ilvl w:val="0"/>
                <w:numId w:val="1"/>
              </w:numPr>
            </w:pPr>
            <w:r>
              <w:t xml:space="preserve">To </w:t>
            </w:r>
            <w:r w:rsidR="009E0F42">
              <w:t xml:space="preserve">improve irrigation efficiency and reduce the need for manual monitoring </w:t>
            </w:r>
          </w:p>
          <w:p w14:paraId="1269148A" w14:textId="1DDEA5C1" w:rsidR="000212E8" w:rsidRDefault="00E72C83" w:rsidP="000212E8">
            <w:pPr>
              <w:pStyle w:val="Heading1"/>
            </w:pPr>
            <w:r>
              <w:lastRenderedPageBreak/>
              <w:t>S</w:t>
            </w:r>
            <w:r w:rsidR="000212E8">
              <w:t>yst</w:t>
            </w:r>
            <w:r>
              <w:t>em overview;</w:t>
            </w:r>
          </w:p>
          <w:p w14:paraId="66487550" w14:textId="0F08335D" w:rsidR="00A62CD4" w:rsidRDefault="00E72C83" w:rsidP="00337A0A">
            <w:pPr>
              <w:pStyle w:val="Content"/>
              <w:jc w:val="both"/>
            </w:pPr>
            <w:r>
              <w:t xml:space="preserve">This system consists of water flow sensor </w:t>
            </w:r>
            <w:r w:rsidR="00337A0A">
              <w:t xml:space="preserve">connected to a microcontroller (Arduino) which  </w:t>
            </w:r>
            <w:r w:rsidR="009E4DC1">
              <w:t>continuous monitors water movement when water stops flowing</w:t>
            </w:r>
            <w:r w:rsidR="00F96C47">
              <w:t xml:space="preserve">, the Arduino triggers a buzzer and sends an SMS alert through a </w:t>
            </w:r>
            <w:r w:rsidR="00A62CD4">
              <w:t>SMS module to inform the user immediately.</w:t>
            </w:r>
          </w:p>
          <w:p w14:paraId="40628F5C" w14:textId="132811D1" w:rsidR="00A62CD4" w:rsidRDefault="00A62CD4" w:rsidP="00A62CD4">
            <w:pPr>
              <w:pStyle w:val="Heading1"/>
            </w:pPr>
            <w:r>
              <w:t>Hardware components;</w:t>
            </w:r>
          </w:p>
          <w:p w14:paraId="061F9F02" w14:textId="74B2AFFC" w:rsidR="00A62CD4" w:rsidRDefault="00D12DE2" w:rsidP="00D12DE2">
            <w:pPr>
              <w:pStyle w:val="Content"/>
              <w:numPr>
                <w:ilvl w:val="0"/>
                <w:numId w:val="2"/>
              </w:numPr>
            </w:pPr>
            <w:r>
              <w:t>Arduino Uno</w:t>
            </w:r>
          </w:p>
          <w:p w14:paraId="203C0A65" w14:textId="630E099D" w:rsidR="00D12DE2" w:rsidRDefault="00D12DE2" w:rsidP="00D12DE2">
            <w:pPr>
              <w:pStyle w:val="Content"/>
              <w:numPr>
                <w:ilvl w:val="0"/>
                <w:numId w:val="2"/>
              </w:numPr>
            </w:pPr>
            <w:r>
              <w:t xml:space="preserve">Water flow sensor </w:t>
            </w:r>
          </w:p>
          <w:p w14:paraId="39157F9D" w14:textId="1F0D65DA" w:rsidR="00D12DE2" w:rsidRDefault="00D12DE2" w:rsidP="00D12DE2">
            <w:pPr>
              <w:pStyle w:val="Content"/>
              <w:numPr>
                <w:ilvl w:val="0"/>
                <w:numId w:val="2"/>
              </w:numPr>
            </w:pPr>
            <w:r>
              <w:t>G</w:t>
            </w:r>
            <w:r w:rsidR="00641DE0">
              <w:t xml:space="preserve">SM modules </w:t>
            </w:r>
          </w:p>
          <w:p w14:paraId="5820BA58" w14:textId="262E7D6C" w:rsidR="00641DE0" w:rsidRDefault="00641DE0" w:rsidP="00D12DE2">
            <w:pPr>
              <w:pStyle w:val="Content"/>
              <w:numPr>
                <w:ilvl w:val="0"/>
                <w:numId w:val="2"/>
              </w:numPr>
            </w:pPr>
            <w:r>
              <w:t xml:space="preserve">Buzzer </w:t>
            </w:r>
          </w:p>
          <w:p w14:paraId="4E4BD32B" w14:textId="0D520B7E" w:rsidR="00641DE0" w:rsidRDefault="00641DE0" w:rsidP="00D12DE2">
            <w:pPr>
              <w:pStyle w:val="Content"/>
              <w:numPr>
                <w:ilvl w:val="0"/>
                <w:numId w:val="2"/>
              </w:numPr>
            </w:pPr>
            <w:r>
              <w:t>Power supply</w:t>
            </w:r>
          </w:p>
          <w:p w14:paraId="61541723" w14:textId="477A9653" w:rsidR="00641DE0" w:rsidRDefault="00641DE0" w:rsidP="00D12DE2">
            <w:pPr>
              <w:pStyle w:val="Content"/>
              <w:numPr>
                <w:ilvl w:val="0"/>
                <w:numId w:val="2"/>
              </w:numPr>
            </w:pPr>
            <w:r>
              <w:t>Connecting wires</w:t>
            </w:r>
          </w:p>
          <w:p w14:paraId="514C3B28" w14:textId="7C078BA5" w:rsidR="00633F40" w:rsidRDefault="00633F40" w:rsidP="00633F40">
            <w:pPr>
              <w:pStyle w:val="Content"/>
              <w:numPr>
                <w:ilvl w:val="0"/>
                <w:numId w:val="2"/>
              </w:numPr>
            </w:pPr>
            <w:r>
              <w:t>B</w:t>
            </w:r>
            <w:r w:rsidR="00641DE0">
              <w:t>read</w:t>
            </w:r>
            <w:r>
              <w:t>board</w:t>
            </w:r>
          </w:p>
          <w:p w14:paraId="3D0CA468" w14:textId="3CA62D95" w:rsidR="00633F40" w:rsidRDefault="00206F67" w:rsidP="00633F40">
            <w:pPr>
              <w:pStyle w:val="Heading1"/>
            </w:pPr>
            <w:r>
              <w:t>Working</w:t>
            </w:r>
            <w:r w:rsidR="00633F40">
              <w:t xml:space="preserve"> principle;</w:t>
            </w:r>
          </w:p>
          <w:p w14:paraId="7638B64A" w14:textId="7D0ADD60" w:rsidR="006D2BB8" w:rsidRDefault="007D7F5E" w:rsidP="007D7F5E">
            <w:pPr>
              <w:pStyle w:val="Content"/>
              <w:jc w:val="both"/>
            </w:pPr>
            <w:r>
              <w:t>When</w:t>
            </w:r>
            <w:r w:rsidR="00EE031B">
              <w:t xml:space="preserve"> irrigation system </w:t>
            </w:r>
            <w:r w:rsidR="00385FA3">
              <w:t>is running, the flow sensor continuously sends pulses to the Arduino</w:t>
            </w:r>
            <w:r w:rsidR="00886682">
              <w:t xml:space="preserve">, indicating water flows, If the pulse for a certain </w:t>
            </w:r>
            <w:r w:rsidR="00B11146">
              <w:t xml:space="preserve">duration, it means that water flow </w:t>
            </w:r>
            <w:r w:rsidR="006D2BB8">
              <w:t>has stopped.</w:t>
            </w:r>
          </w:p>
          <w:p w14:paraId="45F47183" w14:textId="5F9A5901" w:rsidR="00DB55D2" w:rsidRDefault="006D2BB8" w:rsidP="007D7F5E">
            <w:pPr>
              <w:pStyle w:val="Content"/>
              <w:jc w:val="both"/>
            </w:pPr>
            <w:r>
              <w:t xml:space="preserve">The Arduino will then activates the </w:t>
            </w:r>
            <w:r w:rsidR="00206F67">
              <w:t xml:space="preserve">buzzer form local alerts and send an SMS via GSM </w:t>
            </w:r>
            <w:r w:rsidR="007D7F5E">
              <w:t>to the user</w:t>
            </w:r>
            <w:r w:rsidR="00DB55D2">
              <w:t>’s mobile phone.</w:t>
            </w:r>
          </w:p>
          <w:p w14:paraId="7DB91C48" w14:textId="46BDEABA" w:rsidR="00DB55D2" w:rsidRDefault="000E3FFF" w:rsidP="00DB55D2">
            <w:pPr>
              <w:pStyle w:val="Heading1"/>
            </w:pPr>
            <w:r>
              <w:t>Software design;</w:t>
            </w:r>
          </w:p>
          <w:p w14:paraId="17AF5DCF" w14:textId="77777777" w:rsidR="00E3167C" w:rsidRDefault="00E3167C" w:rsidP="000E3FFF">
            <w:pPr>
              <w:pStyle w:val="Content"/>
            </w:pPr>
            <w:r>
              <w:t>Algorithm steps to run a system will be as follows;</w:t>
            </w:r>
          </w:p>
          <w:p w14:paraId="58D5587E" w14:textId="31343D95" w:rsidR="000E3FFF" w:rsidRDefault="00E3167C" w:rsidP="00E3167C">
            <w:pPr>
              <w:pStyle w:val="Content"/>
              <w:numPr>
                <w:ilvl w:val="0"/>
                <w:numId w:val="3"/>
              </w:numPr>
            </w:pPr>
            <w:r>
              <w:t>Start</w:t>
            </w:r>
          </w:p>
          <w:p w14:paraId="5A123BA2" w14:textId="38BD3D94" w:rsidR="00E3167C" w:rsidRDefault="00E668EC" w:rsidP="00E3167C">
            <w:pPr>
              <w:pStyle w:val="Content"/>
              <w:numPr>
                <w:ilvl w:val="0"/>
                <w:numId w:val="3"/>
              </w:numPr>
            </w:pPr>
            <w:r>
              <w:t>I</w:t>
            </w:r>
            <w:r w:rsidR="00E3167C">
              <w:t>n</w:t>
            </w:r>
            <w:r>
              <w:t xml:space="preserve">itialize flow sensor, GSM modules and buzzer </w:t>
            </w:r>
          </w:p>
          <w:p w14:paraId="5507C48B" w14:textId="73238D8E" w:rsidR="005861C6" w:rsidRDefault="005861C6" w:rsidP="00E3167C">
            <w:pPr>
              <w:pStyle w:val="Content"/>
              <w:numPr>
                <w:ilvl w:val="0"/>
                <w:numId w:val="3"/>
              </w:numPr>
            </w:pPr>
            <w:r>
              <w:t>Continuous read water flow pulses</w:t>
            </w:r>
          </w:p>
          <w:p w14:paraId="660358F0" w14:textId="63D23987" w:rsidR="005861C6" w:rsidRDefault="005861C6" w:rsidP="00E3167C">
            <w:pPr>
              <w:pStyle w:val="Content"/>
              <w:numPr>
                <w:ilvl w:val="0"/>
                <w:numId w:val="3"/>
              </w:numPr>
            </w:pPr>
            <w:r>
              <w:t xml:space="preserve">If water flow detected </w:t>
            </w:r>
            <w:r w:rsidR="006F6FE6">
              <w:t xml:space="preserve">then continuing monitoring </w:t>
            </w:r>
          </w:p>
          <w:p w14:paraId="7E80F4D2" w14:textId="47605811" w:rsidR="00B617F0" w:rsidRDefault="00B617F0" w:rsidP="00E3167C">
            <w:pPr>
              <w:pStyle w:val="Content"/>
              <w:numPr>
                <w:ilvl w:val="0"/>
                <w:numId w:val="3"/>
              </w:numPr>
            </w:pPr>
            <w:r>
              <w:t xml:space="preserve">If water flow stops for a set duration </w:t>
            </w:r>
            <w:r w:rsidR="002F0340">
              <w:t>the activate buzzer and sends SMS alert</w:t>
            </w:r>
          </w:p>
          <w:p w14:paraId="0E777955" w14:textId="6A9620FE" w:rsidR="002F0340" w:rsidRDefault="002F0340" w:rsidP="00E3167C">
            <w:pPr>
              <w:pStyle w:val="Content"/>
              <w:numPr>
                <w:ilvl w:val="0"/>
                <w:numId w:val="3"/>
              </w:numPr>
            </w:pPr>
            <w:r>
              <w:t>Repeat the loop.</w:t>
            </w:r>
          </w:p>
          <w:p w14:paraId="5E933E93" w14:textId="77777777" w:rsidR="00633F40" w:rsidRDefault="00633F40" w:rsidP="00633F40">
            <w:pPr>
              <w:pStyle w:val="Content"/>
            </w:pPr>
          </w:p>
          <w:p w14:paraId="626B56C7" w14:textId="62BD1B56" w:rsidR="00633F40" w:rsidRDefault="00B70242" w:rsidP="00B70242">
            <w:pPr>
              <w:pStyle w:val="Heading1"/>
            </w:pPr>
            <w:r>
              <w:lastRenderedPageBreak/>
              <w:t>Future enhancement;</w:t>
            </w:r>
          </w:p>
          <w:p w14:paraId="64386A19" w14:textId="709B0DCE" w:rsidR="001E399E" w:rsidRDefault="00B70242" w:rsidP="00B70242">
            <w:pPr>
              <w:pStyle w:val="Content"/>
              <w:jc w:val="both"/>
            </w:pPr>
            <w:r>
              <w:t xml:space="preserve">This project provides a practical solution to one of the common problems faced by </w:t>
            </w:r>
            <w:r w:rsidR="001E399E">
              <w:t>farmers using sprinklers irrigation.</w:t>
            </w:r>
          </w:p>
          <w:p w14:paraId="2A7553BC" w14:textId="6BF7EF8C" w:rsidR="00DF1070" w:rsidRDefault="00DF1070" w:rsidP="00B70242">
            <w:pPr>
              <w:pStyle w:val="Content"/>
              <w:jc w:val="both"/>
            </w:pPr>
            <w:r>
              <w:t xml:space="preserve">Furthermore, by introducing </w:t>
            </w:r>
            <w:r w:rsidR="002E2EDD">
              <w:t>automation and alerts, it reduces that need for manual checking and enhances irrigation management.</w:t>
            </w:r>
          </w:p>
          <w:p w14:paraId="2190C71D" w14:textId="0E709CD2" w:rsidR="002E2EDD" w:rsidRDefault="002E2EDD" w:rsidP="00B70242">
            <w:pPr>
              <w:pStyle w:val="Content"/>
              <w:jc w:val="both"/>
            </w:pPr>
            <w:r>
              <w:t xml:space="preserve">It serves as a step </w:t>
            </w:r>
            <w:r w:rsidR="00A46093">
              <w:t>toward smart agriculture and sustainability in a rapid changing world</w:t>
            </w:r>
            <w:r w:rsidR="00272232">
              <w:t>.</w:t>
            </w:r>
          </w:p>
          <w:p w14:paraId="54DC9CEB" w14:textId="77777777" w:rsidR="00A62CD4" w:rsidRPr="001700ED" w:rsidRDefault="00A62CD4" w:rsidP="00A62CD4">
            <w:pPr>
              <w:pStyle w:val="Heading1"/>
            </w:pPr>
          </w:p>
          <w:p w14:paraId="20F27FB8" w14:textId="77777777" w:rsidR="00CB3E65" w:rsidRDefault="00CB3E65" w:rsidP="00FB78C9">
            <w:pPr>
              <w:jc w:val="both"/>
              <w:rPr>
                <w:b w:val="0"/>
                <w:bCs/>
              </w:rPr>
            </w:pPr>
          </w:p>
          <w:p w14:paraId="44983D1F" w14:textId="77777777" w:rsidR="00CB3E65" w:rsidRDefault="00CB3E65" w:rsidP="00FB78C9">
            <w:pPr>
              <w:jc w:val="both"/>
              <w:rPr>
                <w:b w:val="0"/>
                <w:bCs/>
              </w:rPr>
            </w:pPr>
          </w:p>
          <w:p w14:paraId="1423CDFA" w14:textId="77777777" w:rsidR="006D265D" w:rsidRDefault="006D265D" w:rsidP="00FB78C9">
            <w:pPr>
              <w:jc w:val="both"/>
              <w:rPr>
                <w:b w:val="0"/>
                <w:bCs/>
              </w:rPr>
            </w:pPr>
          </w:p>
          <w:p w14:paraId="76013677" w14:textId="77777777" w:rsidR="00FB78C9" w:rsidRPr="00944362" w:rsidRDefault="00FB78C9" w:rsidP="00FB78C9">
            <w:pPr>
              <w:jc w:val="both"/>
              <w:rPr>
                <w:b w:val="0"/>
                <w:bCs/>
              </w:rPr>
            </w:pPr>
          </w:p>
          <w:p w14:paraId="112A6BBA" w14:textId="33A995A7" w:rsidR="00DF027C" w:rsidRPr="00DF027C" w:rsidRDefault="00DF027C" w:rsidP="00FB78C9">
            <w:pPr>
              <w:pStyle w:val="Content"/>
              <w:jc w:val="both"/>
            </w:pPr>
          </w:p>
          <w:p w14:paraId="23738348" w14:textId="77777777" w:rsidR="00DF027C" w:rsidRDefault="00DF027C" w:rsidP="00FB78C9">
            <w:pPr>
              <w:pStyle w:val="Content"/>
              <w:jc w:val="both"/>
            </w:pPr>
          </w:p>
          <w:p w14:paraId="4CE31726" w14:textId="77777777" w:rsidR="00DF027C" w:rsidRDefault="00DF027C" w:rsidP="00FB78C9">
            <w:pPr>
              <w:pStyle w:val="Content"/>
              <w:jc w:val="both"/>
              <w:rPr>
                <w:i/>
                <w:sz w:val="36"/>
              </w:rPr>
            </w:pPr>
          </w:p>
          <w:p w14:paraId="3EFBE479" w14:textId="77777777" w:rsidR="00DF027C" w:rsidRDefault="00DF027C" w:rsidP="00FB78C9">
            <w:pPr>
              <w:pStyle w:val="Content"/>
              <w:jc w:val="both"/>
              <w:rPr>
                <w:i/>
                <w:sz w:val="36"/>
              </w:rPr>
            </w:pPr>
          </w:p>
        </w:tc>
      </w:tr>
      <w:tr w:rsidR="005E7074" w14:paraId="34B70E5B" w14:textId="77777777" w:rsidTr="00DF027C">
        <w:trPr>
          <w:trHeight w:val="5931"/>
        </w:trPr>
        <w:tc>
          <w:tcPr>
            <w:tcW w:w="9999" w:type="dxa"/>
          </w:tcPr>
          <w:p w14:paraId="5482B06C" w14:textId="77777777" w:rsidR="005E7074" w:rsidRDefault="005E7074" w:rsidP="00FB78C9">
            <w:pPr>
              <w:pStyle w:val="EmphasisText"/>
              <w:jc w:val="both"/>
              <w:rPr>
                <w:i/>
                <w:sz w:val="36"/>
              </w:rPr>
            </w:pPr>
          </w:p>
        </w:tc>
      </w:tr>
    </w:tbl>
    <w:p w14:paraId="13057699" w14:textId="77777777" w:rsidR="0087605E" w:rsidRPr="00D70D02" w:rsidRDefault="0087605E" w:rsidP="00FB78C9">
      <w:pPr>
        <w:jc w:val="both"/>
      </w:pPr>
    </w:p>
    <w:sectPr w:rsidR="0087605E" w:rsidRPr="00D70D02" w:rsidSect="00DF027C">
      <w:headerReference w:type="default" r:id="rId9"/>
      <w:footerReference w:type="default" r:id="rId10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F6521" w14:textId="77777777" w:rsidR="007253AA" w:rsidRDefault="007253AA">
      <w:r>
        <w:separator/>
      </w:r>
    </w:p>
    <w:p w14:paraId="6FE76513" w14:textId="77777777" w:rsidR="007253AA" w:rsidRDefault="007253AA"/>
  </w:endnote>
  <w:endnote w:type="continuationSeparator" w:id="0">
    <w:p w14:paraId="52B8F410" w14:textId="77777777" w:rsidR="007253AA" w:rsidRDefault="007253AA">
      <w:r>
        <w:continuationSeparator/>
      </w:r>
    </w:p>
    <w:p w14:paraId="1C77DB56" w14:textId="77777777" w:rsidR="007253AA" w:rsidRDefault="007253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1CA5FC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918BC3F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928DA" w14:textId="77777777" w:rsidR="007253AA" w:rsidRDefault="007253AA">
      <w:r>
        <w:separator/>
      </w:r>
    </w:p>
    <w:p w14:paraId="5F911068" w14:textId="77777777" w:rsidR="007253AA" w:rsidRDefault="007253AA"/>
  </w:footnote>
  <w:footnote w:type="continuationSeparator" w:id="0">
    <w:p w14:paraId="3E6F0B05" w14:textId="77777777" w:rsidR="007253AA" w:rsidRDefault="007253AA">
      <w:r>
        <w:continuationSeparator/>
      </w:r>
    </w:p>
    <w:p w14:paraId="45069DE7" w14:textId="77777777" w:rsidR="007253AA" w:rsidRDefault="007253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5833FBFA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22E577DC" w14:textId="77777777" w:rsidR="00D077E9" w:rsidRDefault="00D077E9">
          <w:pPr>
            <w:pStyle w:val="Header"/>
          </w:pPr>
        </w:p>
      </w:tc>
    </w:tr>
  </w:tbl>
  <w:p w14:paraId="5D56837B" w14:textId="77777777" w:rsidR="00D077E9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005"/>
    <w:multiLevelType w:val="hybridMultilevel"/>
    <w:tmpl w:val="6E2E33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C61C7"/>
    <w:multiLevelType w:val="hybridMultilevel"/>
    <w:tmpl w:val="C5641CE6"/>
    <w:lvl w:ilvl="0" w:tplc="0409000F">
      <w:start w:val="1"/>
      <w:numFmt w:val="decimal"/>
      <w:lvlText w:val="%1."/>
      <w:lvlJc w:val="left"/>
      <w:pPr>
        <w:ind w:left="781" w:hanging="360"/>
      </w:p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2" w15:restartNumberingAfterBreak="0">
    <w:nsid w:val="57DF52F3"/>
    <w:multiLevelType w:val="hybridMultilevel"/>
    <w:tmpl w:val="E24283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559593">
    <w:abstractNumId w:val="2"/>
  </w:num>
  <w:num w:numId="2" w16cid:durableId="690028800">
    <w:abstractNumId w:val="0"/>
  </w:num>
  <w:num w:numId="3" w16cid:durableId="1899583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85"/>
    <w:rsid w:val="000212E8"/>
    <w:rsid w:val="000220EF"/>
    <w:rsid w:val="0002482E"/>
    <w:rsid w:val="000264E0"/>
    <w:rsid w:val="00050324"/>
    <w:rsid w:val="00067EAB"/>
    <w:rsid w:val="00070FBD"/>
    <w:rsid w:val="000A0150"/>
    <w:rsid w:val="000A6A65"/>
    <w:rsid w:val="000E3FFF"/>
    <w:rsid w:val="000E63C9"/>
    <w:rsid w:val="00130E9D"/>
    <w:rsid w:val="00150A6D"/>
    <w:rsid w:val="001700ED"/>
    <w:rsid w:val="00185B35"/>
    <w:rsid w:val="00187B65"/>
    <w:rsid w:val="001E399E"/>
    <w:rsid w:val="001F2BC8"/>
    <w:rsid w:val="001F5F6B"/>
    <w:rsid w:val="00206F67"/>
    <w:rsid w:val="00233389"/>
    <w:rsid w:val="00243EBC"/>
    <w:rsid w:val="00246A35"/>
    <w:rsid w:val="00272232"/>
    <w:rsid w:val="00284348"/>
    <w:rsid w:val="002C239E"/>
    <w:rsid w:val="002E2EDD"/>
    <w:rsid w:val="002F0340"/>
    <w:rsid w:val="002F51F5"/>
    <w:rsid w:val="00312137"/>
    <w:rsid w:val="00330359"/>
    <w:rsid w:val="0033762F"/>
    <w:rsid w:val="00337A0A"/>
    <w:rsid w:val="00366C7E"/>
    <w:rsid w:val="003800EF"/>
    <w:rsid w:val="00383C3C"/>
    <w:rsid w:val="00384EA3"/>
    <w:rsid w:val="00385FA3"/>
    <w:rsid w:val="003A39A1"/>
    <w:rsid w:val="003C2191"/>
    <w:rsid w:val="003C6622"/>
    <w:rsid w:val="003D3863"/>
    <w:rsid w:val="004110DE"/>
    <w:rsid w:val="0044085A"/>
    <w:rsid w:val="00442642"/>
    <w:rsid w:val="004B21A5"/>
    <w:rsid w:val="004D2BE6"/>
    <w:rsid w:val="005037F0"/>
    <w:rsid w:val="00516A86"/>
    <w:rsid w:val="005275F6"/>
    <w:rsid w:val="00572102"/>
    <w:rsid w:val="005861C6"/>
    <w:rsid w:val="005E7074"/>
    <w:rsid w:val="005F1BB0"/>
    <w:rsid w:val="00633F40"/>
    <w:rsid w:val="00641DE0"/>
    <w:rsid w:val="00656C4D"/>
    <w:rsid w:val="006C44E4"/>
    <w:rsid w:val="006D265D"/>
    <w:rsid w:val="006D2BB8"/>
    <w:rsid w:val="006E5716"/>
    <w:rsid w:val="006F6FE6"/>
    <w:rsid w:val="0071125E"/>
    <w:rsid w:val="007253AA"/>
    <w:rsid w:val="007302B3"/>
    <w:rsid w:val="00730733"/>
    <w:rsid w:val="00730E3A"/>
    <w:rsid w:val="0073576B"/>
    <w:rsid w:val="00736AAF"/>
    <w:rsid w:val="00765B2A"/>
    <w:rsid w:val="00783A34"/>
    <w:rsid w:val="007C6B52"/>
    <w:rsid w:val="007D16C5"/>
    <w:rsid w:val="007D5FC4"/>
    <w:rsid w:val="007D7F5E"/>
    <w:rsid w:val="007F3BBD"/>
    <w:rsid w:val="00803860"/>
    <w:rsid w:val="00857F9C"/>
    <w:rsid w:val="00862FE4"/>
    <w:rsid w:val="0086389A"/>
    <w:rsid w:val="0087605E"/>
    <w:rsid w:val="00886682"/>
    <w:rsid w:val="008B1FEE"/>
    <w:rsid w:val="008F5693"/>
    <w:rsid w:val="00903C32"/>
    <w:rsid w:val="00916B16"/>
    <w:rsid w:val="009173B9"/>
    <w:rsid w:val="0093335D"/>
    <w:rsid w:val="0093613E"/>
    <w:rsid w:val="00943026"/>
    <w:rsid w:val="00944362"/>
    <w:rsid w:val="009566EA"/>
    <w:rsid w:val="00960543"/>
    <w:rsid w:val="00966B81"/>
    <w:rsid w:val="009C7720"/>
    <w:rsid w:val="009E0F42"/>
    <w:rsid w:val="009E4DC1"/>
    <w:rsid w:val="00A14523"/>
    <w:rsid w:val="00A23AFA"/>
    <w:rsid w:val="00A31B3E"/>
    <w:rsid w:val="00A46093"/>
    <w:rsid w:val="00A532F3"/>
    <w:rsid w:val="00A62CD4"/>
    <w:rsid w:val="00A8489E"/>
    <w:rsid w:val="00AC1636"/>
    <w:rsid w:val="00AC29F3"/>
    <w:rsid w:val="00B11146"/>
    <w:rsid w:val="00B231E5"/>
    <w:rsid w:val="00B617F0"/>
    <w:rsid w:val="00B70242"/>
    <w:rsid w:val="00B8789D"/>
    <w:rsid w:val="00BD7B7D"/>
    <w:rsid w:val="00C02B87"/>
    <w:rsid w:val="00C060C0"/>
    <w:rsid w:val="00C4086D"/>
    <w:rsid w:val="00C54B36"/>
    <w:rsid w:val="00CA1896"/>
    <w:rsid w:val="00CA4954"/>
    <w:rsid w:val="00CB3E65"/>
    <w:rsid w:val="00CB5B28"/>
    <w:rsid w:val="00CD0F7B"/>
    <w:rsid w:val="00CF5371"/>
    <w:rsid w:val="00D0323A"/>
    <w:rsid w:val="00D0559F"/>
    <w:rsid w:val="00D077E9"/>
    <w:rsid w:val="00D12DE2"/>
    <w:rsid w:val="00D42CB7"/>
    <w:rsid w:val="00D5413D"/>
    <w:rsid w:val="00D570A9"/>
    <w:rsid w:val="00D70D02"/>
    <w:rsid w:val="00D75285"/>
    <w:rsid w:val="00D770C7"/>
    <w:rsid w:val="00D86945"/>
    <w:rsid w:val="00D90290"/>
    <w:rsid w:val="00DB55D2"/>
    <w:rsid w:val="00DC558F"/>
    <w:rsid w:val="00DD152F"/>
    <w:rsid w:val="00DE213F"/>
    <w:rsid w:val="00DF027C"/>
    <w:rsid w:val="00DF1070"/>
    <w:rsid w:val="00E00A32"/>
    <w:rsid w:val="00E22ACD"/>
    <w:rsid w:val="00E26809"/>
    <w:rsid w:val="00E3167C"/>
    <w:rsid w:val="00E600D5"/>
    <w:rsid w:val="00E620B0"/>
    <w:rsid w:val="00E668EC"/>
    <w:rsid w:val="00E72C83"/>
    <w:rsid w:val="00E81B40"/>
    <w:rsid w:val="00EC4405"/>
    <w:rsid w:val="00ED6D9C"/>
    <w:rsid w:val="00EE031B"/>
    <w:rsid w:val="00EF555B"/>
    <w:rsid w:val="00F027BB"/>
    <w:rsid w:val="00F11DCF"/>
    <w:rsid w:val="00F162EA"/>
    <w:rsid w:val="00F52D27"/>
    <w:rsid w:val="00F75BCB"/>
    <w:rsid w:val="00F819AA"/>
    <w:rsid w:val="00F83527"/>
    <w:rsid w:val="00F96C47"/>
    <w:rsid w:val="00FB78C9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7D778"/>
  <w15:docId w15:val="{18D7FBEF-1FAB-42FA-8CB6-461AF7D9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rosoft\AppData\Local\Microsoft\Office\16.0\DTS\en-US%7b5A71BF00-49F8-45C3-940C-C6CDCB032BF8%7d\%7b97DEAC7C-6110-4E3A-92CC-DE57756473DB%7dTF7e53ee0d-dd7d-4335-8cfd-efae5a747b05e609b54c_win32-b0e449eb299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9BA437F921495AA9A6CEF78BB6A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D8F99-9B89-45CE-BE21-7944BC45EC52}"/>
      </w:docPartPr>
      <w:docPartBody>
        <w:p w:rsidR="00000000" w:rsidRDefault="00000000">
          <w:pPr>
            <w:pStyle w:val="809BA437F921495AA9A6CEF78BB6A17B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December 2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8F732F43A3A248E89CE5EA0156761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4EA85-D19B-43E3-A2E9-32CC31A33332}"/>
      </w:docPartPr>
      <w:docPartBody>
        <w:p w:rsidR="00000000" w:rsidRDefault="00000000">
          <w:pPr>
            <w:pStyle w:val="8F732F43A3A248E89CE5EA0156761DC3"/>
          </w:pPr>
          <w:r>
            <w:t>COMPANY NAME</w:t>
          </w:r>
        </w:p>
      </w:docPartBody>
    </w:docPart>
    <w:docPart>
      <w:docPartPr>
        <w:name w:val="49D807B4A9B74C8DB07732CCFBC65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30BA90-D54B-4462-99E3-5D438E1C6E85}"/>
      </w:docPartPr>
      <w:docPartBody>
        <w:p w:rsidR="00000000" w:rsidRDefault="00000000">
          <w:pPr>
            <w:pStyle w:val="49D807B4A9B74C8DB07732CCFBC65791"/>
          </w:pPr>
          <w:r>
            <w:t>Your Name</w:t>
          </w:r>
        </w:p>
      </w:docPartBody>
    </w:docPart>
    <w:docPart>
      <w:docPartPr>
        <w:name w:val="628824E70CEC4552BED6E3934E761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E54CDB-E891-4E6E-9E30-9698296DEC76}"/>
      </w:docPartPr>
      <w:docPartBody>
        <w:p w:rsidR="00000000" w:rsidRDefault="00000000">
          <w:pPr>
            <w:pStyle w:val="628824E70CEC4552BED6E3934E76111B"/>
          </w:pPr>
          <w:r w:rsidRPr="00DF027C">
            <w:t>Subtitle Text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10"/>
    <w:rsid w:val="00661D10"/>
    <w:rsid w:val="00B64689"/>
    <w:rsid w:val="00B8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rsid w:val="00661D10"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szCs w:val="2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sid w:val="00661D10"/>
    <w:rPr>
      <w:caps/>
      <w:color w:val="44546A" w:themeColor="text2"/>
      <w:spacing w:val="20"/>
      <w:kern w:val="0"/>
      <w:sz w:val="32"/>
      <w:szCs w:val="22"/>
      <w14:ligatures w14:val="none"/>
    </w:rPr>
  </w:style>
  <w:style w:type="paragraph" w:customStyle="1" w:styleId="809BA437F921495AA9A6CEF78BB6A17B">
    <w:name w:val="809BA437F921495AA9A6CEF78BB6A17B"/>
  </w:style>
  <w:style w:type="paragraph" w:customStyle="1" w:styleId="8F732F43A3A248E89CE5EA0156761DC3">
    <w:name w:val="8F732F43A3A248E89CE5EA0156761DC3"/>
  </w:style>
  <w:style w:type="paragraph" w:customStyle="1" w:styleId="49D807B4A9B74C8DB07732CCFBC65791">
    <w:name w:val="49D807B4A9B74C8DB07732CCFBC65791"/>
  </w:style>
  <w:style w:type="paragraph" w:customStyle="1" w:styleId="628824E70CEC4552BED6E3934E76111B">
    <w:name w:val="628824E70CEC4552BED6E3934E76111B"/>
  </w:style>
  <w:style w:type="paragraph" w:customStyle="1" w:styleId="EB767AEB2F5A4CD59468B7C0CB3E6439">
    <w:name w:val="EB767AEB2F5A4CD59468B7C0CB3E6439"/>
  </w:style>
  <w:style w:type="paragraph" w:customStyle="1" w:styleId="61A322DA6F164D00A0FA23EB3AD79D7A">
    <w:name w:val="61A322DA6F164D00A0FA23EB3AD79D7A"/>
  </w:style>
  <w:style w:type="paragraph" w:customStyle="1" w:styleId="24836E8B1DE94569ADDD09ACF4FB2181">
    <w:name w:val="24836E8B1DE94569ADDD09ACF4FB2181"/>
  </w:style>
  <w:style w:type="paragraph" w:customStyle="1" w:styleId="5B6A63CB0AEC4AC1985D107209836D85">
    <w:name w:val="5B6A63CB0AEC4AC1985D107209836D85"/>
  </w:style>
  <w:style w:type="paragraph" w:customStyle="1" w:styleId="392D7B728FB0406E9824005A7D616CE8">
    <w:name w:val="392D7B728FB0406E9824005A7D616CE8"/>
    <w:rsid w:val="00661D10"/>
  </w:style>
  <w:style w:type="paragraph" w:customStyle="1" w:styleId="38C3AA651F9E4B89B77CECFB91310BAB">
    <w:name w:val="38C3AA651F9E4B89B77CECFB91310BAB"/>
    <w:rsid w:val="00661D10"/>
  </w:style>
  <w:style w:type="paragraph" w:customStyle="1" w:styleId="0B828D8C2E9B4316B37B77971D7F6574">
    <w:name w:val="0B828D8C2E9B4316B37B77971D7F6574"/>
    <w:rsid w:val="00661D10"/>
  </w:style>
  <w:style w:type="paragraph" w:customStyle="1" w:styleId="F7EA6695B590446EBD9837FD6EE2E760">
    <w:name w:val="F7EA6695B590446EBD9837FD6EE2E760"/>
    <w:rsid w:val="00661D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bright athuman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{97DEAC7C-6110-4E3A-92CC-DE57756473DB}TF7e53ee0d-dd7d-4335-8cfd-efae5a747b05e609b54c_win32-b0e449eb2992</Template>
  <TotalTime>43</TotalTime>
  <Pages>6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bright athuman</dc:creator>
  <cp:keywords/>
  <cp:lastModifiedBy>bright athuman</cp:lastModifiedBy>
  <cp:revision>5</cp:revision>
  <cp:lastPrinted>2006-08-01T17:47:00Z</cp:lastPrinted>
  <dcterms:created xsi:type="dcterms:W3CDTF">2025-12-02T17:26:00Z</dcterms:created>
  <dcterms:modified xsi:type="dcterms:W3CDTF">2025-12-02T17:56:00Z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